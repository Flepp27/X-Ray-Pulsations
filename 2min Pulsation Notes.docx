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858BEE" w14:textId="2690C5E0" w:rsidR="0025228B" w:rsidRDefault="00474043">
      <w:r>
        <w:t>Emic wave drive ion precipitation and Mev electron precipitation</w:t>
      </w:r>
    </w:p>
    <w:p w14:paraId="6A0F5BB4" w14:textId="0D53CECF" w:rsidR="00474043" w:rsidRDefault="00474043">
      <w:r>
        <w:t>Khz pulses produced by Mev electrons (kimura 2012)</w:t>
      </w:r>
    </w:p>
    <w:p w14:paraId="292C07CA" w14:textId="77777777" w:rsidR="00474043" w:rsidRDefault="00474043"/>
    <w:p w14:paraId="68CF1B29" w14:textId="55E36095" w:rsidR="00474043" w:rsidRDefault="00474043">
      <w:r>
        <w:t>Ions give x-ray, mev electrons give hhz</w:t>
      </w:r>
    </w:p>
    <w:p w14:paraId="1D445250" w14:textId="77777777" w:rsidR="00474043" w:rsidRDefault="00474043"/>
    <w:p w14:paraId="361A354C" w14:textId="644FB1A3" w:rsidR="00474043" w:rsidRDefault="00474043">
      <w:r>
        <w:t>2min pulses likely produced by a wave interaction with mev electrons</w:t>
      </w:r>
    </w:p>
    <w:p w14:paraId="287C6216" w14:textId="77777777" w:rsidR="00474043" w:rsidRDefault="00474043"/>
    <w:p w14:paraId="0E71C3BF" w14:textId="77624006" w:rsidR="00474043" w:rsidRDefault="00474043">
      <w:r>
        <w:t>EMIC , ion cycloton</w:t>
      </w:r>
    </w:p>
    <w:p w14:paraId="0476D1F0" w14:textId="77777777" w:rsidR="00474043" w:rsidRDefault="00474043"/>
    <w:p w14:paraId="5F7BB159" w14:textId="67B04C96" w:rsidR="00474043" w:rsidRDefault="00474043">
      <w:r>
        <w:t>Electron cyclotron is whistler waves, 1 type is chorus (ask zhonghua)</w:t>
      </w:r>
    </w:p>
    <w:p w14:paraId="7ED151CD" w14:textId="13ED372A" w:rsidR="00474043" w:rsidRDefault="00474043">
      <w:r>
        <w:t>Chorus waves can gyroresonate with electrons and cause them to travel along the field lines or change the distribution, maybe producing radio waves</w:t>
      </w:r>
    </w:p>
    <w:p w14:paraId="120339F5" w14:textId="77777777" w:rsidR="00474043" w:rsidRDefault="00474043"/>
    <w:p w14:paraId="5D351152" w14:textId="77777777" w:rsidR="00474043" w:rsidRDefault="00474043"/>
    <w:p w14:paraId="3D141B1B" w14:textId="554A5495" w:rsidR="00474043" w:rsidRDefault="00474043">
      <w:r>
        <w:t>We see a nice correlation with slower and bigger waves, maybe we will see one with smaller and shorter waves</w:t>
      </w:r>
    </w:p>
    <w:p w14:paraId="31C55740" w14:textId="77777777" w:rsidR="00474043" w:rsidRDefault="00474043"/>
    <w:p w14:paraId="75465EBB" w14:textId="4FC53C19" w:rsidR="00474043" w:rsidRDefault="00474043">
      <w:r>
        <w:t>Dunn 2022 – Big spikes (7 counts), associated with UV flares in the banded region of the UV emissions, poleward of main oval but outside of swirl regions. In active region</w:t>
      </w:r>
    </w:p>
    <w:p w14:paraId="6968697B" w14:textId="77777777" w:rsidR="00474043" w:rsidRDefault="00474043"/>
    <w:p w14:paraId="4FA3DAAE" w14:textId="66F04D4D" w:rsidR="00474043" w:rsidRDefault="00474043">
      <w:r>
        <w:t>Flickering emissions comes more poleward, in an arc shaped region (possibly a magnetopause boundary shape)</w:t>
      </w:r>
    </w:p>
    <w:p w14:paraId="4610663E" w14:textId="77777777" w:rsidR="00474043" w:rsidRDefault="00474043"/>
    <w:p w14:paraId="75A5D4B1" w14:textId="39992FF0" w:rsidR="00474043" w:rsidRDefault="00474043">
      <w:r>
        <w:t>Arc moves equatorward during solar wind compressions, which is what an auroral mapping of the MP would do</w:t>
      </w:r>
    </w:p>
    <w:p w14:paraId="1AD488B8" w14:textId="77777777" w:rsidR="00474043" w:rsidRDefault="00474043"/>
    <w:p w14:paraId="684DA474" w14:textId="77777777" w:rsidR="00474043" w:rsidRDefault="00474043"/>
    <w:p w14:paraId="0874B9C5" w14:textId="5D9F81B0" w:rsidR="00474043" w:rsidRDefault="00474043">
      <w:r>
        <w:t xml:space="preserve">Could try to link </w:t>
      </w:r>
      <w:r w:rsidR="00031B0B">
        <w:t>to show the arc is the MP, need Chandra, XMM and UV data</w:t>
      </w:r>
    </w:p>
    <w:p w14:paraId="4F931CED" w14:textId="77777777" w:rsidR="00B0154B" w:rsidRDefault="00B0154B"/>
    <w:p w14:paraId="25BA56F8" w14:textId="141BD1EC" w:rsidR="00B0154B" w:rsidRDefault="00B0154B">
      <w:r w:rsidRPr="00B0154B">
        <w:drawing>
          <wp:inline distT="0" distB="0" distL="0" distR="0" wp14:anchorId="0A50F885" wp14:editId="367C9395">
            <wp:extent cx="3733800" cy="2743200"/>
            <wp:effectExtent l="0" t="0" r="0" b="0"/>
            <wp:docPr id="1547169722" name="Picture 1" descr="A graph with blue lin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69722" name="Picture 1" descr="A graph with blue lines and numbers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D0E9" w14:textId="07B18948" w:rsidR="002C2960" w:rsidRDefault="002C2960">
      <w:r w:rsidRPr="002C2960">
        <w:lastRenderedPageBreak/>
        <w:drawing>
          <wp:inline distT="0" distB="0" distL="0" distR="0" wp14:anchorId="40EC5703" wp14:editId="4834FA54">
            <wp:extent cx="3683000" cy="2743200"/>
            <wp:effectExtent l="0" t="0" r="0" b="0"/>
            <wp:docPr id="786237176" name="Picture 1" descr="A graph with blue lines and orang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37176" name="Picture 1" descr="A graph with blue lines and orange line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AB753" w14:textId="3276C110" w:rsidR="002C2960" w:rsidRDefault="002C2960">
      <w:r w:rsidRPr="002C2960">
        <w:drawing>
          <wp:inline distT="0" distB="0" distL="0" distR="0" wp14:anchorId="10D95529" wp14:editId="59FD39ED">
            <wp:extent cx="3683000" cy="2743200"/>
            <wp:effectExtent l="0" t="0" r="0" b="0"/>
            <wp:docPr id="4082927" name="Picture 1" descr="A graph with blue lines and orang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927" name="Picture 1" descr="A graph with blue lines and orange line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EE302" w14:textId="77777777" w:rsidR="002C2960" w:rsidRDefault="002C2960"/>
    <w:p w14:paraId="12490550" w14:textId="77777777" w:rsidR="002C2960" w:rsidRDefault="002C2960"/>
    <w:p w14:paraId="20167094" w14:textId="60AD2A78" w:rsidR="002C2960" w:rsidRDefault="002C2960">
      <w:r>
        <w:t>Does jup</w:t>
      </w:r>
      <w:r w:rsidR="00FC2F96">
        <w:t>i</w:t>
      </w:r>
      <w:r>
        <w:t>ter have flickering x-ray aurora</w:t>
      </w:r>
      <w:r w:rsidR="00FC2F96">
        <w:t xml:space="preserve"> on 1-2min timescales</w:t>
      </w:r>
      <w:r>
        <w:t xml:space="preserve">, (dunn et al 2022) and </w:t>
      </w:r>
      <w:r w:rsidR="00FC2F96">
        <w:t>where does it map to?</w:t>
      </w:r>
    </w:p>
    <w:p w14:paraId="20E677FA" w14:textId="77777777" w:rsidR="00FC2F96" w:rsidRDefault="00FC2F96"/>
    <w:p w14:paraId="37582CDD" w14:textId="1E265C0B" w:rsidR="00FC2F96" w:rsidRDefault="00FC2F96">
      <w:r>
        <w:t>Check juno data to the mapped region and look for driving mechanism</w:t>
      </w:r>
    </w:p>
    <w:p w14:paraId="297EC6FD" w14:textId="77777777" w:rsidR="00FC2F96" w:rsidRDefault="00FC2F96"/>
    <w:p w14:paraId="67E89699" w14:textId="49C7878D" w:rsidR="00FC2F96" w:rsidRDefault="00FC2F96">
      <w:r>
        <w:t>Check Chandra, and limit to flickering region</w:t>
      </w:r>
    </w:p>
    <w:p w14:paraId="35B4A0AD" w14:textId="77777777" w:rsidR="00FC2F96" w:rsidRDefault="00FC2F96"/>
    <w:p w14:paraId="1F4AB756" w14:textId="4DC944D0" w:rsidR="00FC2F96" w:rsidRDefault="00FC2F96">
      <w:r>
        <w:t>Compare spectra of big peaks and flickering (maybe show solar wind vs magnetospheric)</w:t>
      </w:r>
    </w:p>
    <w:p w14:paraId="5644C08F" w14:textId="77777777" w:rsidR="002A2D2B" w:rsidRDefault="002A2D2B"/>
    <w:p w14:paraId="4D1148F7" w14:textId="2979F69A" w:rsidR="002A2D2B" w:rsidRDefault="002A2D2B">
      <w:r>
        <w:t>Produce random signatures and run through an FFT to see if we spuriously generate a 2min signature (e.g. 1mil times)</w:t>
      </w:r>
    </w:p>
    <w:p w14:paraId="714A9540" w14:textId="77777777" w:rsidR="002A2D2B" w:rsidRDefault="002A2D2B"/>
    <w:p w14:paraId="790B45CE" w14:textId="1B275BA5" w:rsidR="002A2D2B" w:rsidRDefault="002A2D2B">
      <w:r>
        <w:t>Check how lomb scargle false alarm prob works</w:t>
      </w:r>
    </w:p>
    <w:p w14:paraId="4D490BE7" w14:textId="42139D97" w:rsidR="002A2D2B" w:rsidRDefault="002A2D2B"/>
    <w:p w14:paraId="7A70FBD9" w14:textId="1332B2C1" w:rsidR="002A2D2B" w:rsidRDefault="002A2D2B">
      <w:r>
        <w:lastRenderedPageBreak/>
        <w:t>Use an fft package and feed data to it, do shuffling – TESTING VALIDITY OF X-RAY SIGNAL</w:t>
      </w:r>
    </w:p>
    <w:p w14:paraId="76EE422F" w14:textId="77777777" w:rsidR="002A2D2B" w:rsidRDefault="002A2D2B"/>
    <w:p w14:paraId="72515501" w14:textId="1836195D" w:rsidR="002A2D2B" w:rsidRDefault="002A2D2B"/>
    <w:sectPr w:rsidR="002A2D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043"/>
    <w:rsid w:val="00031B0B"/>
    <w:rsid w:val="00075DFE"/>
    <w:rsid w:val="00086260"/>
    <w:rsid w:val="00087EF9"/>
    <w:rsid w:val="0025228B"/>
    <w:rsid w:val="002A12C3"/>
    <w:rsid w:val="002A2D2B"/>
    <w:rsid w:val="002B16DC"/>
    <w:rsid w:val="002C2960"/>
    <w:rsid w:val="003B56A8"/>
    <w:rsid w:val="003C2E55"/>
    <w:rsid w:val="00474043"/>
    <w:rsid w:val="00531D80"/>
    <w:rsid w:val="005A21E7"/>
    <w:rsid w:val="005E0AA2"/>
    <w:rsid w:val="006B23A7"/>
    <w:rsid w:val="007D6DE4"/>
    <w:rsid w:val="00A30598"/>
    <w:rsid w:val="00A30FCB"/>
    <w:rsid w:val="00A46A5D"/>
    <w:rsid w:val="00AD617E"/>
    <w:rsid w:val="00AE0FEE"/>
    <w:rsid w:val="00B0154B"/>
    <w:rsid w:val="00C47085"/>
    <w:rsid w:val="00D63BA2"/>
    <w:rsid w:val="00DA7998"/>
    <w:rsid w:val="00E0180F"/>
    <w:rsid w:val="00E8450B"/>
    <w:rsid w:val="00EA213A"/>
    <w:rsid w:val="00EB666E"/>
    <w:rsid w:val="00FC2F96"/>
    <w:rsid w:val="00FD1531"/>
    <w:rsid w:val="00FF4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084FEB"/>
  <w15:chartTrackingRefBased/>
  <w15:docId w15:val="{606B54B3-91AE-CC40-AA67-F8040218C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0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0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0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0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0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0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0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04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0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0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0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.~WRD0000</Template>
  <TotalTime>208</TotalTime>
  <Pages>3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fleppard@connect.hku.hk</dc:creator>
  <cp:keywords/>
  <dc:description/>
  <cp:lastModifiedBy>fleppard@connect.hku.hk</cp:lastModifiedBy>
  <cp:revision>2</cp:revision>
  <dcterms:created xsi:type="dcterms:W3CDTF">2024-09-02T10:54:00Z</dcterms:created>
  <dcterms:modified xsi:type="dcterms:W3CDTF">2024-09-04T10:01:00Z</dcterms:modified>
</cp:coreProperties>
</file>